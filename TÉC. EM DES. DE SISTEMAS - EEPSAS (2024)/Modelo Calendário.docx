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5" w:type="pct"/>
        <w:tblLook w:val="0600" w:firstRow="0" w:lastRow="0" w:firstColumn="0" w:lastColumn="0" w:noHBand="1" w:noVBand="1"/>
        <w:tblCaption w:val="Tabela de layout"/>
      </w:tblPr>
      <w:tblGrid>
        <w:gridCol w:w="1746"/>
        <w:gridCol w:w="1745"/>
        <w:gridCol w:w="1745"/>
        <w:gridCol w:w="1488"/>
        <w:gridCol w:w="1394"/>
        <w:gridCol w:w="1394"/>
        <w:gridCol w:w="1396"/>
      </w:tblGrid>
      <w:tr w:rsidR="00B732B2" w:rsidRPr="000B78AE" w14:paraId="5108E9EC" w14:textId="77777777" w:rsidTr="00F661C2">
        <w:trPr>
          <w:trHeight w:val="2268"/>
        </w:trPr>
        <w:tc>
          <w:tcPr>
            <w:tcW w:w="5000" w:type="pct"/>
            <w:gridSpan w:val="7"/>
            <w:shd w:val="clear" w:color="auto" w:fill="495E00" w:themeFill="accent1" w:themeFillShade="80"/>
          </w:tcPr>
          <w:p w14:paraId="49389685" w14:textId="77777777" w:rsidR="004134AD" w:rsidRDefault="00B732B2" w:rsidP="00B732B2">
            <w:pPr>
              <w:pStyle w:val="Ms"/>
              <w:rPr>
                <w:lang w:bidi="pt-BR"/>
              </w:rPr>
            </w:pPr>
            <w:r w:rsidRPr="004134AD">
              <w:rPr>
                <w:lang w:bidi="pt-BR"/>
              </w:rPr>
              <w:t>EEPSAS</w:t>
            </w:r>
          </w:p>
          <w:p w14:paraId="7FE00ABD" w14:textId="57CF5D3B" w:rsidR="00B732B2" w:rsidRPr="004134AD" w:rsidRDefault="00B732B2" w:rsidP="00B732B2">
            <w:pPr>
              <w:pStyle w:val="Ms"/>
              <w:rPr>
                <w:lang w:bidi="pt-BR"/>
              </w:rPr>
            </w:pPr>
            <w:r w:rsidRPr="004134AD">
              <w:rPr>
                <w:lang w:bidi="pt-BR"/>
              </w:rPr>
              <w:t>MARÇO</w:t>
            </w:r>
          </w:p>
        </w:tc>
      </w:tr>
      <w:tr w:rsidR="00080EF7" w:rsidRPr="000B78AE" w14:paraId="258E5835" w14:textId="77777777" w:rsidTr="00B732B2">
        <w:tc>
          <w:tcPr>
            <w:tcW w:w="3082" w:type="pct"/>
            <w:gridSpan w:val="4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5E02E6E9" w14:textId="77777777" w:rsidR="00080EF7" w:rsidRPr="000B78AE" w:rsidRDefault="00080EF7" w:rsidP="00943931"/>
        </w:tc>
        <w:tc>
          <w:tcPr>
            <w:tcW w:w="1918" w:type="pct"/>
            <w:gridSpan w:val="3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3061733A" w14:textId="5DE5D8EA" w:rsidR="00080EF7" w:rsidRPr="000B78AE" w:rsidRDefault="00080EF7" w:rsidP="00943931">
            <w:pPr>
              <w:pStyle w:val="Ano"/>
            </w:pPr>
            <w:r w:rsidRPr="000B78AE">
              <w:rPr>
                <w:lang w:bidi="pt-BR"/>
              </w:rPr>
              <w:t>202</w:t>
            </w:r>
            <w:r w:rsidR="00B732B2">
              <w:rPr>
                <w:lang w:bidi="pt-BR"/>
              </w:rPr>
              <w:t>5</w:t>
            </w:r>
          </w:p>
        </w:tc>
      </w:tr>
      <w:tr w:rsidR="00080EF7" w:rsidRPr="000B78AE" w14:paraId="46082E2F" w14:textId="77777777" w:rsidTr="00CA40B2">
        <w:trPr>
          <w:trHeight w:hRule="exact" w:val="1417"/>
        </w:trPr>
        <w:tc>
          <w:tcPr>
            <w:tcW w:w="3082" w:type="pct"/>
            <w:gridSpan w:val="4"/>
            <w:tcBorders>
              <w:top w:val="single" w:sz="18" w:space="0" w:color="FFFFFF" w:themeColor="background1"/>
            </w:tcBorders>
            <w:shd w:val="clear" w:color="auto" w:fill="FFFFFF" w:themeFill="background1"/>
          </w:tcPr>
          <w:p w14:paraId="46D4F210" w14:textId="77777777" w:rsidR="00872EF3" w:rsidRPr="00872EF3" w:rsidRDefault="0082475C" w:rsidP="00943931">
            <w:pPr>
              <w:rPr>
                <w:b/>
                <w:bCs/>
              </w:rPr>
            </w:pPr>
            <w:r w:rsidRPr="00872EF3">
              <w:rPr>
                <w:b/>
                <w:bCs/>
              </w:rPr>
              <w:t>22 Dias Letivos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083"/>
              <w:gridCol w:w="1083"/>
              <w:gridCol w:w="1083"/>
              <w:gridCol w:w="1083"/>
              <w:gridCol w:w="1083"/>
            </w:tblGrid>
            <w:tr w:rsidR="00153CB7" w14:paraId="73E345F9" w14:textId="77777777" w:rsidTr="000974F8">
              <w:tc>
                <w:tcPr>
                  <w:tcW w:w="1083" w:type="dxa"/>
                </w:tcPr>
                <w:p w14:paraId="7CF98960" w14:textId="5554200D" w:rsidR="00153CB7" w:rsidRDefault="00153CB7" w:rsidP="00153CB7">
                  <w:r>
                    <w:t>Segundas</w:t>
                  </w:r>
                </w:p>
              </w:tc>
              <w:tc>
                <w:tcPr>
                  <w:tcW w:w="1083" w:type="dxa"/>
                </w:tcPr>
                <w:p w14:paraId="0C1818CC" w14:textId="29CC04F8" w:rsidR="00153CB7" w:rsidRDefault="00153CB7" w:rsidP="00153CB7">
                  <w:r>
                    <w:t>Terças</w:t>
                  </w:r>
                </w:p>
              </w:tc>
              <w:tc>
                <w:tcPr>
                  <w:tcW w:w="1083" w:type="dxa"/>
                </w:tcPr>
                <w:p w14:paraId="137BF366" w14:textId="7772A642" w:rsidR="00153CB7" w:rsidRDefault="00153CB7" w:rsidP="00153CB7">
                  <w:r>
                    <w:t>Quartas</w:t>
                  </w:r>
                </w:p>
              </w:tc>
              <w:tc>
                <w:tcPr>
                  <w:tcW w:w="1083" w:type="dxa"/>
                </w:tcPr>
                <w:p w14:paraId="153546C1" w14:textId="535D7BF9" w:rsidR="00153CB7" w:rsidRDefault="00153CB7" w:rsidP="00153CB7">
                  <w:r>
                    <w:t>Quintas</w:t>
                  </w:r>
                </w:p>
              </w:tc>
              <w:tc>
                <w:tcPr>
                  <w:tcW w:w="1083" w:type="dxa"/>
                </w:tcPr>
                <w:p w14:paraId="37E82485" w14:textId="42F49320" w:rsidR="00153CB7" w:rsidRDefault="00153CB7" w:rsidP="00153CB7">
                  <w:r>
                    <w:t>Sextas</w:t>
                  </w:r>
                </w:p>
              </w:tc>
            </w:tr>
            <w:tr w:rsidR="00153CB7" w14:paraId="77BC1C7E" w14:textId="77777777" w:rsidTr="000974F8">
              <w:tc>
                <w:tcPr>
                  <w:tcW w:w="1083" w:type="dxa"/>
                </w:tcPr>
                <w:p w14:paraId="35A70F45" w14:textId="3B52F85D" w:rsidR="00153CB7" w:rsidRDefault="00153CB7" w:rsidP="00153CB7">
                  <w:r>
                    <w:t>04</w:t>
                  </w:r>
                </w:p>
              </w:tc>
              <w:tc>
                <w:tcPr>
                  <w:tcW w:w="1083" w:type="dxa"/>
                </w:tcPr>
                <w:p w14:paraId="6501881B" w14:textId="485D668B" w:rsidR="00153CB7" w:rsidRDefault="00153CB7" w:rsidP="00153CB7">
                  <w:r>
                    <w:t>03</w:t>
                  </w:r>
                </w:p>
              </w:tc>
              <w:tc>
                <w:tcPr>
                  <w:tcW w:w="1083" w:type="dxa"/>
                </w:tcPr>
                <w:p w14:paraId="06CF5CF0" w14:textId="2DD1574A" w:rsidR="00153CB7" w:rsidRDefault="00153CB7" w:rsidP="00153CB7">
                  <w:r>
                    <w:t>0</w:t>
                  </w:r>
                  <w:r w:rsidR="00EE4ACF">
                    <w:t>4*</w:t>
                  </w:r>
                </w:p>
              </w:tc>
              <w:tc>
                <w:tcPr>
                  <w:tcW w:w="1083" w:type="dxa"/>
                </w:tcPr>
                <w:p w14:paraId="5C2D1098" w14:textId="4CB439A6" w:rsidR="00153CB7" w:rsidRDefault="00153CB7" w:rsidP="00153CB7">
                  <w:r>
                    <w:t>04</w:t>
                  </w:r>
                </w:p>
              </w:tc>
              <w:tc>
                <w:tcPr>
                  <w:tcW w:w="1083" w:type="dxa"/>
                </w:tcPr>
                <w:p w14:paraId="47E273E8" w14:textId="5FB3CA38" w:rsidR="00153CB7" w:rsidRDefault="00153CB7" w:rsidP="00153CB7">
                  <w:r>
                    <w:t>04</w:t>
                  </w:r>
                </w:p>
              </w:tc>
            </w:tr>
          </w:tbl>
          <w:p w14:paraId="75CD0012" w14:textId="021910FB" w:rsidR="00153CB7" w:rsidRDefault="00153CB7" w:rsidP="00153CB7">
            <w:r>
              <w:t xml:space="preserve">* Sábado Letivo </w:t>
            </w:r>
            <w:r w:rsidR="00EE4ACF">
              <w:t>29/03: Quarta Feira</w:t>
            </w:r>
          </w:p>
          <w:p w14:paraId="47F0C5AA" w14:textId="77777777" w:rsidR="00E15356" w:rsidRDefault="00E15356" w:rsidP="00943931"/>
          <w:p w14:paraId="60DA9E74" w14:textId="049BFA1A" w:rsidR="0027024A" w:rsidRPr="000B78AE" w:rsidRDefault="0027024A" w:rsidP="00CA40B2"/>
        </w:tc>
        <w:tc>
          <w:tcPr>
            <w:tcW w:w="1918" w:type="pct"/>
            <w:gridSpan w:val="3"/>
            <w:tcBorders>
              <w:top w:val="single" w:sz="18" w:space="0" w:color="FFFFFF" w:themeColor="background1"/>
            </w:tcBorders>
            <w:shd w:val="clear" w:color="auto" w:fill="FFFFFF" w:themeFill="background1"/>
          </w:tcPr>
          <w:p w14:paraId="4297AA1F" w14:textId="77777777" w:rsidR="00CA40B2" w:rsidRDefault="00CA40B2" w:rsidP="00CA40B2">
            <w:r>
              <w:t>Recesso de Carnaval: 03/03 a 05/03</w:t>
            </w:r>
          </w:p>
          <w:p w14:paraId="4F664585" w14:textId="77777777" w:rsidR="00CA40B2" w:rsidRDefault="00CA40B2" w:rsidP="00CA40B2">
            <w:r>
              <w:t>Módulo Coletivo: 27/03</w:t>
            </w:r>
          </w:p>
          <w:p w14:paraId="1674A41B" w14:textId="0B16B1F5" w:rsidR="003E08EF" w:rsidRDefault="003E08EF" w:rsidP="00CA40B2">
            <w:r>
              <w:t>Colegiado Escolar: 31/03</w:t>
            </w:r>
          </w:p>
          <w:p w14:paraId="3DFDA0A2" w14:textId="77777777" w:rsidR="00080EF7" w:rsidRPr="000B78AE" w:rsidRDefault="00080EF7" w:rsidP="00943931"/>
        </w:tc>
      </w:tr>
      <w:tr w:rsidR="00080EF7" w:rsidRPr="000B78AE" w14:paraId="5AB813AD" w14:textId="77777777" w:rsidTr="00B732B2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2E097EB" w14:textId="77777777" w:rsidR="00080EF7" w:rsidRPr="000B78AE" w:rsidRDefault="00000000" w:rsidP="00943931">
            <w:pPr>
              <w:pStyle w:val="Dias"/>
            </w:pPr>
            <w:sdt>
              <w:sdtPr>
                <w:id w:val="-1500112362"/>
                <w:placeholder>
                  <w:docPart w:val="DEFDAA74546D4E5B8D9A4829133A19E1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Domingo</w:t>
                </w:r>
              </w:sdtContent>
            </w:sdt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3D30D9DA" w14:textId="77777777" w:rsidR="00080EF7" w:rsidRPr="000B78AE" w:rsidRDefault="00000000" w:rsidP="00943931">
            <w:pPr>
              <w:pStyle w:val="Dias"/>
            </w:pPr>
            <w:sdt>
              <w:sdtPr>
                <w:id w:val="102778650"/>
                <w:placeholder>
                  <w:docPart w:val="116EE439DBD54481A310083C9AFA9667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Segunda-feira</w:t>
                </w:r>
              </w:sdtContent>
            </w:sdt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62264FA" w14:textId="77777777" w:rsidR="00080EF7" w:rsidRPr="000B78AE" w:rsidRDefault="00000000" w:rsidP="00943931">
            <w:pPr>
              <w:pStyle w:val="Dias"/>
            </w:pPr>
            <w:sdt>
              <w:sdtPr>
                <w:id w:val="203451951"/>
                <w:placeholder>
                  <w:docPart w:val="062991DB251A414DBB8B679B0E78BB24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Terça-feira</w:t>
                </w:r>
              </w:sdtContent>
            </w:sdt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40888A0F" w14:textId="77777777" w:rsidR="00080EF7" w:rsidRPr="000B78AE" w:rsidRDefault="00000000" w:rsidP="00943931">
            <w:pPr>
              <w:pStyle w:val="Dias"/>
            </w:pPr>
            <w:sdt>
              <w:sdtPr>
                <w:id w:val="1627200479"/>
                <w:placeholder>
                  <w:docPart w:val="EA90A08957CC41A4B22C43AC607BD384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Quarta-feira</w:t>
                </w:r>
              </w:sdtContent>
            </w:sdt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512546FA" w14:textId="77777777" w:rsidR="00080EF7" w:rsidRPr="000B78AE" w:rsidRDefault="00000000" w:rsidP="00943931">
            <w:pPr>
              <w:pStyle w:val="Dias"/>
            </w:pPr>
            <w:sdt>
              <w:sdtPr>
                <w:id w:val="1989358570"/>
                <w:placeholder>
                  <w:docPart w:val="D32DD6242CA0406ABF7C42F552C60F07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Quinta-feira</w:t>
                </w:r>
              </w:sdtContent>
            </w:sdt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1E20C362" w14:textId="77777777" w:rsidR="00080EF7" w:rsidRPr="000B78AE" w:rsidRDefault="00000000" w:rsidP="00943931">
            <w:pPr>
              <w:pStyle w:val="Dias"/>
            </w:pPr>
            <w:sdt>
              <w:sdtPr>
                <w:id w:val="-141271853"/>
                <w:placeholder>
                  <w:docPart w:val="BD193F2AC0174F7986FFB1AF77A478B7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Sexta-feira</w:t>
                </w:r>
              </w:sdtContent>
            </w:sdt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D9D9D9" w:themeFill="background1" w:themeFillShade="D9"/>
          </w:tcPr>
          <w:p w14:paraId="69F442EB" w14:textId="77777777" w:rsidR="00080EF7" w:rsidRPr="000B78AE" w:rsidRDefault="00000000" w:rsidP="00943931">
            <w:pPr>
              <w:pStyle w:val="Dias"/>
            </w:pPr>
            <w:sdt>
              <w:sdtPr>
                <w:id w:val="1422296384"/>
                <w:placeholder>
                  <w:docPart w:val="ED03A2D542DF4480B7D950C4A10BCE2A"/>
                </w:placeholder>
                <w:temporary/>
                <w:showingPlcHdr/>
                <w15:appearance w15:val="hidden"/>
              </w:sdtPr>
              <w:sdtContent>
                <w:r w:rsidR="00080EF7" w:rsidRPr="000B78AE">
                  <w:rPr>
                    <w:lang w:bidi="pt-BR"/>
                  </w:rPr>
                  <w:t>Sábado</w:t>
                </w:r>
              </w:sdtContent>
            </w:sdt>
          </w:p>
        </w:tc>
      </w:tr>
      <w:tr w:rsidR="0082475C" w:rsidRPr="000B78AE" w14:paraId="7606D089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2D7B9AC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8FAF5EC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EB90A92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BD7407B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BD1866D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1ED1F9" w14:textId="3C986706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96A1725" w14:textId="4617FD17" w:rsidR="00080EF7" w:rsidRPr="00F5614F" w:rsidRDefault="0009030A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  <w:lang w:bidi="pt-BR"/>
              </w:rPr>
              <w:t>1</w:t>
            </w:r>
          </w:p>
        </w:tc>
      </w:tr>
      <w:tr w:rsidR="0082475C" w:rsidRPr="000B78AE" w14:paraId="55C83EE5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7B1FC3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47E6FC1" w14:textId="77777777" w:rsidR="00080EF7" w:rsidRPr="000B78AE" w:rsidRDefault="00080EF7" w:rsidP="00E268AB">
            <w:pPr>
              <w:jc w:val="center"/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9218F5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CD41A50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0024873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2A2585D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924D9E7" w14:textId="0E3E40DB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  <w:tr w:rsidR="00F5614F" w:rsidRPr="000B78AE" w14:paraId="7E099125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E21B812" w14:textId="6CC33D52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</w:rPr>
              <w:t>2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6E9F856B" w14:textId="54DEF9F4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3</w:t>
            </w:r>
            <w:r w:rsidR="003F38C7">
              <w:t xml:space="preserve"> - Recesso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78CE55E0" w14:textId="0927D90A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4</w:t>
            </w:r>
            <w:r w:rsidR="003F38C7">
              <w:t xml:space="preserve"> - Recesso</w:t>
            </w: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1EC163E5" w14:textId="58BE0E7A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5</w:t>
            </w:r>
            <w:r w:rsidR="003F38C7">
              <w:t xml:space="preserve"> - Recesso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C2202DB" w14:textId="106FDAD5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6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FD49461" w14:textId="3CBAA64C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7</w:t>
            </w: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94D1ACA" w14:textId="627EBC27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</w:rPr>
              <w:t>8</w:t>
            </w:r>
          </w:p>
        </w:tc>
      </w:tr>
      <w:tr w:rsidR="00F5614F" w:rsidRPr="000B78AE" w14:paraId="0B22EB81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0122982" w14:textId="19146E20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63CF3DCF" w14:textId="76CF0B9C" w:rsidR="00080EF7" w:rsidRPr="000B78AE" w:rsidRDefault="00E268AB" w:rsidP="00E268AB">
            <w:pPr>
              <w:jc w:val="center"/>
            </w:pPr>
            <w:r>
              <w:t>CARNAVAL</w:t>
            </w: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20832962" w14:textId="7FFD5B60" w:rsidR="00080EF7" w:rsidRPr="000B78AE" w:rsidRDefault="00E268AB" w:rsidP="00E268AB">
            <w:pPr>
              <w:jc w:val="center"/>
            </w:pPr>
            <w:r>
              <w:t>CARNAVAL</w:t>
            </w: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BFBF" w:themeFill="accent5" w:themeFillTint="33"/>
            <w:vAlign w:val="center"/>
          </w:tcPr>
          <w:p w14:paraId="62D75FC1" w14:textId="732F4240" w:rsidR="00080EF7" w:rsidRPr="000B78AE" w:rsidRDefault="00E268AB" w:rsidP="00E268AB">
            <w:pPr>
              <w:jc w:val="center"/>
            </w:pPr>
            <w:r>
              <w:t>CARNAVAL</w:t>
            </w: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B815011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AE99E07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F604423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  <w:tr w:rsidR="00080EF7" w:rsidRPr="000B78AE" w14:paraId="68C1F43B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B15FD8" w14:textId="078D3727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</w:rPr>
              <w:t>09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0B6D337" w14:textId="5B6274C7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10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0D18E1E" w14:textId="6EA3AB49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11</w:t>
            </w: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245E407" w14:textId="05987C48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12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E498CD4" w14:textId="1E34062B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13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06AC61E8" w14:textId="628798D5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14</w:t>
            </w: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E34C04C" w14:textId="3170325C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</w:rPr>
              <w:t>15</w:t>
            </w:r>
          </w:p>
        </w:tc>
      </w:tr>
      <w:tr w:rsidR="00080EF7" w:rsidRPr="000B78AE" w14:paraId="64094E6D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3C3665A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A3A929E" w14:textId="77777777" w:rsidR="00080EF7" w:rsidRPr="000B78AE" w:rsidRDefault="00080EF7" w:rsidP="00E268AB">
            <w:pPr>
              <w:jc w:val="center"/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4177E0F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44BC3F1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59A8BAC2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91185E2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04A0E08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  <w:tr w:rsidR="00080EF7" w:rsidRPr="000B78AE" w14:paraId="5430749A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4129FCF" w14:textId="48CE52C8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  <w:lang w:bidi="pt-BR"/>
              </w:rPr>
              <w:t>16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989BDD6" w14:textId="2AFB251C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17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4449B53" w14:textId="159BA5AD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18</w:t>
            </w: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7079E2A" w14:textId="466F4C3A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19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A4B7106" w14:textId="00C6809F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20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B3BBCC2" w14:textId="62077441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21</w:t>
            </w: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DC5468D" w14:textId="663CEBB1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  <w:lang w:bidi="pt-BR"/>
              </w:rPr>
              <w:t>22</w:t>
            </w:r>
          </w:p>
        </w:tc>
      </w:tr>
      <w:tr w:rsidR="00080EF7" w:rsidRPr="000B78AE" w14:paraId="5794945A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1F60891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6B38D99" w14:textId="77777777" w:rsidR="00080EF7" w:rsidRPr="000B78AE" w:rsidRDefault="00080EF7" w:rsidP="00E268AB">
            <w:pPr>
              <w:jc w:val="center"/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214C0824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CE11395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1B93868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19B5E299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1C2C1E0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  <w:tr w:rsidR="00080EF7" w:rsidRPr="000B78AE" w14:paraId="15F38F98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A0C22C6" w14:textId="26980EC9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  <w:lang w:bidi="pt-BR"/>
              </w:rPr>
              <w:t>23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3E9EFD37" w14:textId="7CB4E3AC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24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4650769" w14:textId="64D04746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25</w:t>
            </w: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2DA3E94" w14:textId="03EBB9C1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26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99FA248" w14:textId="7D4D60F0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27</w:t>
            </w: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21A14A" w14:textId="24AC8EB3" w:rsidR="00080EF7" w:rsidRPr="000B78AE" w:rsidRDefault="001642D5" w:rsidP="00E268AB">
            <w:pPr>
              <w:pStyle w:val="Datas"/>
              <w:jc w:val="left"/>
            </w:pPr>
            <w:r>
              <w:rPr>
                <w:lang w:bidi="pt-BR"/>
              </w:rPr>
              <w:t>28</w:t>
            </w: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355466" w14:textId="5975FD83" w:rsidR="00080EF7" w:rsidRPr="0082475C" w:rsidRDefault="001642D5" w:rsidP="00E268AB">
            <w:pPr>
              <w:pStyle w:val="Datas"/>
              <w:jc w:val="left"/>
            </w:pPr>
            <w:r w:rsidRPr="0082475C">
              <w:rPr>
                <w:lang w:bidi="pt-BR"/>
              </w:rPr>
              <w:t>29</w:t>
            </w:r>
            <w:r w:rsidR="0082475C">
              <w:rPr>
                <w:lang w:bidi="pt-BR"/>
              </w:rPr>
              <w:t xml:space="preserve"> - Letivo</w:t>
            </w:r>
          </w:p>
        </w:tc>
      </w:tr>
      <w:tr w:rsidR="0005195E" w:rsidRPr="000B78AE" w14:paraId="7F7A9EAF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BD87916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7AAA03AD" w14:textId="77777777" w:rsidR="00080EF7" w:rsidRPr="000B78AE" w:rsidRDefault="00080EF7" w:rsidP="00E268AB">
            <w:pPr>
              <w:jc w:val="center"/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675BF703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E200EF9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3EEB3AFA" w14:textId="4CE692B5" w:rsidR="00080EF7" w:rsidRPr="000B78AE" w:rsidRDefault="0027024A" w:rsidP="0027024A">
            <w:r w:rsidRPr="0027024A">
              <w:rPr>
                <w:sz w:val="16"/>
                <w:szCs w:val="16"/>
              </w:rPr>
              <w:t>Módulo Coletivo</w:t>
            </w: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25E76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2EC64F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  <w:tr w:rsidR="0082475C" w:rsidRPr="000B78AE" w14:paraId="14A0B4D0" w14:textId="77777777" w:rsidTr="0082475C">
        <w:tblPrEx>
          <w:tblLook w:val="04A0" w:firstRow="1" w:lastRow="0" w:firstColumn="1" w:lastColumn="0" w:noHBand="0" w:noVBand="1"/>
        </w:tblPrEx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E26A58C" w14:textId="43A5B957" w:rsidR="00080EF7" w:rsidRPr="00F5614F" w:rsidRDefault="001642D5" w:rsidP="00E268AB">
            <w:pPr>
              <w:pStyle w:val="Datas"/>
              <w:jc w:val="left"/>
              <w:rPr>
                <w:b/>
                <w:bCs/>
              </w:rPr>
            </w:pPr>
            <w:r w:rsidRPr="00F5614F">
              <w:rPr>
                <w:b/>
                <w:bCs/>
                <w:lang w:bidi="pt-BR"/>
              </w:rPr>
              <w:t>30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</w:tcPr>
          <w:p w14:paraId="4BA9BD02" w14:textId="4888E37C" w:rsidR="00080EF7" w:rsidRPr="000B78AE" w:rsidRDefault="001642D5" w:rsidP="00E268AB">
            <w:pPr>
              <w:pStyle w:val="Datas"/>
              <w:jc w:val="left"/>
            </w:pPr>
            <w:r>
              <w:t>31</w:t>
            </w:r>
          </w:p>
        </w:tc>
        <w:tc>
          <w:tcPr>
            <w:tcW w:w="80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9C4C4B3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82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CBAF21A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E69893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39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B782409" w14:textId="77777777" w:rsidR="00080EF7" w:rsidRPr="000B78AE" w:rsidRDefault="00080EF7" w:rsidP="00E268AB">
            <w:pPr>
              <w:pStyle w:val="Datas"/>
              <w:jc w:val="left"/>
            </w:pPr>
          </w:p>
        </w:tc>
        <w:tc>
          <w:tcPr>
            <w:tcW w:w="640" w:type="pct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0B1E93" w14:textId="77777777" w:rsidR="00080EF7" w:rsidRPr="00F5614F" w:rsidRDefault="00080EF7" w:rsidP="00E268AB">
            <w:pPr>
              <w:pStyle w:val="Datas"/>
              <w:jc w:val="left"/>
              <w:rPr>
                <w:b/>
                <w:bCs/>
              </w:rPr>
            </w:pPr>
          </w:p>
        </w:tc>
      </w:tr>
      <w:tr w:rsidR="0082475C" w:rsidRPr="000B78AE" w14:paraId="34F3D322" w14:textId="77777777" w:rsidTr="003E08EF">
        <w:tblPrEx>
          <w:tblLook w:val="04A0" w:firstRow="1" w:lastRow="0" w:firstColumn="1" w:lastColumn="0" w:noHBand="0" w:noVBand="1"/>
        </w:tblPrEx>
        <w:trPr>
          <w:trHeight w:hRule="exact" w:val="1134"/>
        </w:trPr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4454702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</w:tcPr>
          <w:p w14:paraId="20C20174" w14:textId="25F82DFC" w:rsidR="00080EF7" w:rsidRPr="000B78AE" w:rsidRDefault="003E08EF" w:rsidP="003E08EF">
            <w:r>
              <w:t>Colegiado Escolar</w:t>
            </w:r>
          </w:p>
        </w:tc>
        <w:tc>
          <w:tcPr>
            <w:tcW w:w="80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DBE7E01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82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FF4D56A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EAC1050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39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9FA8781" w14:textId="77777777" w:rsidR="00080EF7" w:rsidRPr="000B78AE" w:rsidRDefault="00080EF7" w:rsidP="00E268AB">
            <w:pPr>
              <w:jc w:val="center"/>
            </w:pPr>
          </w:p>
        </w:tc>
        <w:tc>
          <w:tcPr>
            <w:tcW w:w="640" w:type="pct"/>
            <w:tcBorders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B2D53C8" w14:textId="77777777" w:rsidR="00080EF7" w:rsidRPr="00F5614F" w:rsidRDefault="00080EF7" w:rsidP="00E268AB">
            <w:pPr>
              <w:jc w:val="center"/>
              <w:rPr>
                <w:b/>
                <w:bCs/>
              </w:rPr>
            </w:pPr>
          </w:p>
        </w:tc>
      </w:tr>
    </w:tbl>
    <w:p w14:paraId="58AAA383" w14:textId="77777777" w:rsidR="00D435C2" w:rsidRPr="000B78AE" w:rsidRDefault="00D435C2" w:rsidP="00E268AB"/>
    <w:sectPr w:rsidR="00D435C2" w:rsidRPr="000B78AE" w:rsidSect="00B732B2">
      <w:pgSz w:w="11906" w:h="16838" w:code="9"/>
      <w:pgMar w:top="720" w:right="289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FFA9" w14:textId="77777777" w:rsidR="00624751" w:rsidRDefault="00624751">
      <w:pPr>
        <w:spacing w:before="0" w:after="0"/>
      </w:pPr>
      <w:r>
        <w:separator/>
      </w:r>
    </w:p>
  </w:endnote>
  <w:endnote w:type="continuationSeparator" w:id="0">
    <w:p w14:paraId="1A4BB143" w14:textId="77777777" w:rsidR="00624751" w:rsidRDefault="0062475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695F" w14:textId="77777777" w:rsidR="00624751" w:rsidRDefault="00624751">
      <w:pPr>
        <w:spacing w:before="0" w:after="0"/>
      </w:pPr>
      <w:r>
        <w:separator/>
      </w:r>
    </w:p>
  </w:footnote>
  <w:footnote w:type="continuationSeparator" w:id="0">
    <w:p w14:paraId="42ED74C6" w14:textId="77777777" w:rsidR="00624751" w:rsidRDefault="0062475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1479C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6635BC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5CABE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10C62C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03AD02A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FA9FC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EC9BCE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6E8C3B8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4E3CD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72957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FF84FDF"/>
    <w:multiLevelType w:val="hybridMultilevel"/>
    <w:tmpl w:val="4072D008"/>
    <w:lvl w:ilvl="0" w:tplc="16DC5592">
      <w:start w:val="2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37813">
    <w:abstractNumId w:val="9"/>
  </w:num>
  <w:num w:numId="2" w16cid:durableId="472674571">
    <w:abstractNumId w:val="7"/>
  </w:num>
  <w:num w:numId="3" w16cid:durableId="1629318486">
    <w:abstractNumId w:val="6"/>
  </w:num>
  <w:num w:numId="4" w16cid:durableId="1973637104">
    <w:abstractNumId w:val="5"/>
  </w:num>
  <w:num w:numId="5" w16cid:durableId="1747457403">
    <w:abstractNumId w:val="4"/>
  </w:num>
  <w:num w:numId="6" w16cid:durableId="935941307">
    <w:abstractNumId w:val="8"/>
  </w:num>
  <w:num w:numId="7" w16cid:durableId="418603937">
    <w:abstractNumId w:val="3"/>
  </w:num>
  <w:num w:numId="8" w16cid:durableId="1969583723">
    <w:abstractNumId w:val="2"/>
  </w:num>
  <w:num w:numId="9" w16cid:durableId="1244754074">
    <w:abstractNumId w:val="1"/>
  </w:num>
  <w:num w:numId="10" w16cid:durableId="2046903920">
    <w:abstractNumId w:val="0"/>
  </w:num>
  <w:num w:numId="11" w16cid:durableId="499587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B732B2"/>
    <w:rsid w:val="00020C49"/>
    <w:rsid w:val="0005195E"/>
    <w:rsid w:val="00056814"/>
    <w:rsid w:val="0006779F"/>
    <w:rsid w:val="00080EF7"/>
    <w:rsid w:val="0009030A"/>
    <w:rsid w:val="000A20FE"/>
    <w:rsid w:val="000B78AE"/>
    <w:rsid w:val="00100BAF"/>
    <w:rsid w:val="0011772B"/>
    <w:rsid w:val="00145E24"/>
    <w:rsid w:val="00153CB7"/>
    <w:rsid w:val="001642D5"/>
    <w:rsid w:val="0019694E"/>
    <w:rsid w:val="001A3A8D"/>
    <w:rsid w:val="001C5DC3"/>
    <w:rsid w:val="002446E1"/>
    <w:rsid w:val="0027024A"/>
    <w:rsid w:val="0027720C"/>
    <w:rsid w:val="002F6E35"/>
    <w:rsid w:val="00391D69"/>
    <w:rsid w:val="003A63E1"/>
    <w:rsid w:val="003A7FDB"/>
    <w:rsid w:val="003B47BC"/>
    <w:rsid w:val="003C0968"/>
    <w:rsid w:val="003D7DDA"/>
    <w:rsid w:val="003E08EF"/>
    <w:rsid w:val="003F1620"/>
    <w:rsid w:val="003F38C7"/>
    <w:rsid w:val="00406C2A"/>
    <w:rsid w:val="004134AD"/>
    <w:rsid w:val="00454FED"/>
    <w:rsid w:val="004B51D2"/>
    <w:rsid w:val="004C4595"/>
    <w:rsid w:val="004C5B17"/>
    <w:rsid w:val="005069BC"/>
    <w:rsid w:val="005562FE"/>
    <w:rsid w:val="00557989"/>
    <w:rsid w:val="00572E54"/>
    <w:rsid w:val="005D393D"/>
    <w:rsid w:val="00624751"/>
    <w:rsid w:val="006E04FA"/>
    <w:rsid w:val="006F1EB3"/>
    <w:rsid w:val="007564A4"/>
    <w:rsid w:val="007777B1"/>
    <w:rsid w:val="007A49F2"/>
    <w:rsid w:val="007F23B1"/>
    <w:rsid w:val="00800901"/>
    <w:rsid w:val="0082475C"/>
    <w:rsid w:val="00872EF3"/>
    <w:rsid w:val="00874C9A"/>
    <w:rsid w:val="009035F5"/>
    <w:rsid w:val="0092231B"/>
    <w:rsid w:val="00944085"/>
    <w:rsid w:val="00946A27"/>
    <w:rsid w:val="00953A96"/>
    <w:rsid w:val="009A0FFF"/>
    <w:rsid w:val="00A42C56"/>
    <w:rsid w:val="00A4654E"/>
    <w:rsid w:val="00A73BBF"/>
    <w:rsid w:val="00A86E1F"/>
    <w:rsid w:val="00AA245C"/>
    <w:rsid w:val="00AB29FA"/>
    <w:rsid w:val="00B70858"/>
    <w:rsid w:val="00B732B2"/>
    <w:rsid w:val="00B8151A"/>
    <w:rsid w:val="00B97BB2"/>
    <w:rsid w:val="00C0276E"/>
    <w:rsid w:val="00C11D39"/>
    <w:rsid w:val="00C71D73"/>
    <w:rsid w:val="00C7735D"/>
    <w:rsid w:val="00CA40B2"/>
    <w:rsid w:val="00CB1C1C"/>
    <w:rsid w:val="00CC02EC"/>
    <w:rsid w:val="00D17693"/>
    <w:rsid w:val="00D435C2"/>
    <w:rsid w:val="00D7230E"/>
    <w:rsid w:val="00DA53A1"/>
    <w:rsid w:val="00DA6098"/>
    <w:rsid w:val="00DE6C1E"/>
    <w:rsid w:val="00DF051F"/>
    <w:rsid w:val="00DF32DE"/>
    <w:rsid w:val="00E02644"/>
    <w:rsid w:val="00E13B83"/>
    <w:rsid w:val="00E15356"/>
    <w:rsid w:val="00E268AB"/>
    <w:rsid w:val="00E54E11"/>
    <w:rsid w:val="00E6354F"/>
    <w:rsid w:val="00E85D16"/>
    <w:rsid w:val="00EA1691"/>
    <w:rsid w:val="00EB320B"/>
    <w:rsid w:val="00EE4ACF"/>
    <w:rsid w:val="00F27DA0"/>
    <w:rsid w:val="00F27F58"/>
    <w:rsid w:val="00F5614F"/>
    <w:rsid w:val="00F661C2"/>
    <w:rsid w:val="00F710A7"/>
    <w:rsid w:val="00FA21CA"/>
    <w:rsid w:val="00FA39FF"/>
    <w:rsid w:val="00FF2624"/>
    <w:rsid w:val="0670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95E93D"/>
  <w15:docId w15:val="{FBF1159C-0E23-49F5-98CC-7A0B50F4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3A1"/>
  </w:style>
  <w:style w:type="paragraph" w:styleId="Ttulo1">
    <w:name w:val="heading 1"/>
    <w:basedOn w:val="Normal"/>
    <w:next w:val="Normal"/>
    <w:link w:val="Ttulo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Ttulo4">
    <w:name w:val="heading 4"/>
    <w:basedOn w:val="Normal"/>
    <w:next w:val="Normal"/>
    <w:link w:val="Ttulo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Ttulo5">
    <w:name w:val="heading 5"/>
    <w:basedOn w:val="Normal"/>
    <w:next w:val="Normal"/>
    <w:link w:val="Ttulo5Char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Ttulo6">
    <w:name w:val="heading 6"/>
    <w:basedOn w:val="Normal"/>
    <w:next w:val="Normal"/>
    <w:link w:val="Ttulo6Char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">
    <w:name w:val="Mês"/>
    <w:basedOn w:val="Normal"/>
    <w:uiPriority w:val="1"/>
    <w:qFormat/>
    <w:rsid w:val="0092231B"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Ano">
    <w:name w:val="Ano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tulo">
    <w:name w:val="Subtitle"/>
    <w:basedOn w:val="Normal"/>
    <w:link w:val="SubttuloChar"/>
    <w:uiPriority w:val="4"/>
    <w:semiHidden/>
    <w:pPr>
      <w:spacing w:before="0" w:after="0"/>
    </w:pPr>
    <w:rPr>
      <w:b/>
      <w:color w:val="FFFFFF" w:themeColor="background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4"/>
    <w:semiHidden/>
    <w:rsid w:val="00DA53A1"/>
    <w:rPr>
      <w:b/>
      <w:color w:val="FFFFFF" w:themeColor="background1"/>
      <w:sz w:val="24"/>
      <w:szCs w:val="24"/>
    </w:rPr>
  </w:style>
  <w:style w:type="paragraph" w:styleId="Ttulo">
    <w:name w:val="Title"/>
    <w:basedOn w:val="Normal"/>
    <w:link w:val="TtuloChar"/>
    <w:uiPriority w:val="3"/>
    <w:semiHidden/>
    <w:pPr>
      <w:spacing w:before="0" w:after="0"/>
    </w:pPr>
    <w:rPr>
      <w:rFonts w:asciiTheme="majorHAnsi" w:eastAsiaTheme="majorEastAsia" w:hAnsiTheme="majorHAnsi"/>
      <w:color w:val="FFFFFF" w:themeColor="background1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3"/>
    <w:semiHidden/>
    <w:rsid w:val="00DA53A1"/>
    <w:rPr>
      <w:rFonts w:asciiTheme="majorHAnsi" w:eastAsiaTheme="majorEastAsia" w:hAnsiTheme="majorHAnsi"/>
      <w:color w:val="FFFFFF" w:themeColor="background1"/>
      <w:sz w:val="40"/>
      <w:szCs w:val="40"/>
    </w:rPr>
  </w:style>
  <w:style w:type="paragraph" w:customStyle="1" w:styleId="Dias">
    <w:name w:val="Dias"/>
    <w:basedOn w:val="Normal"/>
    <w:uiPriority w:val="5"/>
    <w:qFormat/>
    <w:pPr>
      <w:jc w:val="center"/>
    </w:pPr>
    <w:rPr>
      <w:color w:val="595959" w:themeColor="text1" w:themeTint="A6"/>
      <w:sz w:val="22"/>
      <w:szCs w:val="24"/>
    </w:rPr>
  </w:style>
  <w:style w:type="table" w:customStyle="1" w:styleId="Tabeladecalendrio">
    <w:name w:val="Tabela de calendário"/>
    <w:basedOn w:val="Tabela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as">
    <w:name w:val="Datas"/>
    <w:basedOn w:val="Normal"/>
    <w:uiPriority w:val="6"/>
    <w:qFormat/>
    <w:pPr>
      <w:spacing w:before="0" w:after="0"/>
      <w:jc w:val="right"/>
    </w:pPr>
    <w:rPr>
      <w:color w:val="595959" w:themeColor="text1" w:themeTint="A6"/>
      <w:sz w:val="22"/>
    </w:rPr>
  </w:style>
  <w:style w:type="paragraph" w:styleId="Corpodetexto">
    <w:name w:val="Body Text"/>
    <w:basedOn w:val="Normal"/>
    <w:link w:val="CorpodetextoChar"/>
    <w:semiHidden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semiHidden/>
    <w:rPr>
      <w:sz w:val="20"/>
    </w:rPr>
  </w:style>
  <w:style w:type="paragraph" w:styleId="Textodebalo">
    <w:name w:val="Balloon Text"/>
    <w:basedOn w:val="Normal"/>
    <w:link w:val="TextodebaloChar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semiHidden/>
    <w:unhideWhenUsed/>
  </w:style>
  <w:style w:type="paragraph" w:styleId="Textoembloco">
    <w:name w:val="Block Text"/>
    <w:basedOn w:val="Normal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Corpodetexto2">
    <w:name w:val="Body Text 2"/>
    <w:basedOn w:val="Normal"/>
    <w:link w:val="Corpodetexto2Char"/>
    <w:semiHidden/>
    <w:unhideWhenUsed/>
    <w:pPr>
      <w:spacing w:after="120"/>
      <w:ind w:left="360"/>
    </w:pPr>
  </w:style>
  <w:style w:type="paragraph" w:styleId="Corpodetexto3">
    <w:name w:val="Body Text 3"/>
    <w:basedOn w:val="Normal"/>
    <w:link w:val="Corpodetexto3Char"/>
    <w:semiHidden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semiHidden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semiHidden/>
    <w:unhideWhenUsed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semiHidden/>
    <w:rPr>
      <w:sz w:val="20"/>
    </w:rPr>
  </w:style>
  <w:style w:type="character" w:customStyle="1" w:styleId="Corpodetexto2Char">
    <w:name w:val="Corpo de texto 2 Char"/>
    <w:basedOn w:val="Fontepargpadro"/>
    <w:link w:val="Corpodetexto2"/>
    <w:semiHidden/>
    <w:rPr>
      <w:sz w:val="20"/>
    </w:rPr>
  </w:style>
  <w:style w:type="paragraph" w:styleId="Primeirorecuodecorpodetexto2">
    <w:name w:val="Body Text First Indent 2"/>
    <w:basedOn w:val="Corpodetexto2"/>
    <w:link w:val="Primeirorecuodecorpodetexto2Char"/>
    <w:semiHidden/>
    <w:unhideWhenUsed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Corpodetexto2Char"/>
    <w:link w:val="Primeirorecuodecorpodetexto2"/>
    <w:semiHidden/>
    <w:rPr>
      <w:sz w:val="20"/>
    </w:rPr>
  </w:style>
  <w:style w:type="paragraph" w:styleId="Recuodecorpodetexto2">
    <w:name w:val="Body Text Indent 2"/>
    <w:basedOn w:val="Normal"/>
    <w:link w:val="Recuodecorpodetexto2Char"/>
    <w:semiHidden/>
    <w:unhideWhenUsed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semiHidden/>
    <w:rPr>
      <w:sz w:val="20"/>
    </w:rPr>
  </w:style>
  <w:style w:type="paragraph" w:styleId="Recuodecorpodetexto3">
    <w:name w:val="Body Text Indent 3"/>
    <w:basedOn w:val="Normal"/>
    <w:link w:val="Recuodecorpodetexto3Char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Pr>
      <w:sz w:val="16"/>
      <w:szCs w:val="16"/>
    </w:rPr>
  </w:style>
  <w:style w:type="paragraph" w:styleId="Legenda">
    <w:name w:val="caption"/>
    <w:basedOn w:val="Normal"/>
    <w:next w:val="Normal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Encerramento">
    <w:name w:val="Closing"/>
    <w:basedOn w:val="Normal"/>
    <w:link w:val="EncerramentoChar"/>
    <w:semiHidden/>
    <w:unhideWhenUsed/>
    <w:pPr>
      <w:ind w:left="4320"/>
    </w:pPr>
  </w:style>
  <w:style w:type="character" w:customStyle="1" w:styleId="EncerramentoChar">
    <w:name w:val="Encerramento Char"/>
    <w:basedOn w:val="Fontepargpadro"/>
    <w:link w:val="Encerramento"/>
    <w:semiHidden/>
    <w:rPr>
      <w:sz w:val="20"/>
    </w:rPr>
  </w:style>
  <w:style w:type="paragraph" w:styleId="Textodecomentrio">
    <w:name w:val="annotation text"/>
    <w:basedOn w:val="Normal"/>
    <w:link w:val="TextodecomentrioChar"/>
    <w:semiHidden/>
    <w:unhideWhenUsed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semiHidden/>
    <w:unhideWhenUsed/>
  </w:style>
  <w:style w:type="character" w:customStyle="1" w:styleId="DataChar">
    <w:name w:val="Data Char"/>
    <w:basedOn w:val="Fontepargpadro"/>
    <w:link w:val="Data"/>
    <w:semiHidden/>
    <w:rPr>
      <w:sz w:val="20"/>
    </w:rPr>
  </w:style>
  <w:style w:type="paragraph" w:styleId="MapadoDocumento">
    <w:name w:val="Document Map"/>
    <w:basedOn w:val="Normal"/>
    <w:link w:val="MapadoDocumentoChar"/>
    <w:semiHidden/>
    <w:unhideWhenUsed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semiHidden/>
    <w:rPr>
      <w:rFonts w:ascii="Tahoma" w:hAnsi="Tahoma" w:cs="Tahoma"/>
      <w:sz w:val="16"/>
      <w:szCs w:val="16"/>
    </w:rPr>
  </w:style>
  <w:style w:type="paragraph" w:styleId="AssinaturadeEmail">
    <w:name w:val="E-mail Signature"/>
    <w:basedOn w:val="Normal"/>
    <w:link w:val="AssinaturadeEmailChar"/>
    <w:semiHidden/>
    <w:unhideWhenUsed/>
  </w:style>
  <w:style w:type="character" w:customStyle="1" w:styleId="AssinaturadeEmailChar">
    <w:name w:val="Assinatura de Email Char"/>
    <w:basedOn w:val="Fontepargpadro"/>
    <w:link w:val="AssinaturadeEmail"/>
    <w:semiHidden/>
    <w:rPr>
      <w:sz w:val="20"/>
    </w:rPr>
  </w:style>
  <w:style w:type="paragraph" w:styleId="Textodenotadefim">
    <w:name w:val="endnote text"/>
    <w:basedOn w:val="Normal"/>
    <w:link w:val="TextodenotadefimChar"/>
    <w:semiHidden/>
    <w:unhideWhenUsed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Pr>
      <w:sz w:val="20"/>
      <w:szCs w:val="20"/>
    </w:rPr>
  </w:style>
  <w:style w:type="paragraph" w:styleId="Destinatrio">
    <w:name w:val="envelope address"/>
    <w:basedOn w:val="Normal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semiHidden/>
    <w:unhideWhenUsed/>
    <w:rPr>
      <w:rFonts w:asciiTheme="majorHAnsi" w:eastAsiaTheme="majorEastAsia" w:hAnsiTheme="majorHAnsi" w:cstheme="majorBidi"/>
      <w:szCs w:val="20"/>
    </w:rPr>
  </w:style>
  <w:style w:type="paragraph" w:styleId="Rodap">
    <w:name w:val="footer"/>
    <w:basedOn w:val="Normal"/>
    <w:link w:val="RodapChar"/>
    <w:uiPriority w:val="99"/>
    <w:semiHidden/>
    <w:pPr>
      <w:spacing w:before="0" w:after="0"/>
    </w:pPr>
  </w:style>
  <w:style w:type="paragraph" w:styleId="Textodenotaderodap">
    <w:name w:val="footnote text"/>
    <w:basedOn w:val="Normal"/>
    <w:link w:val="TextodenotaderodapChar"/>
    <w:semiHidden/>
    <w:unhideWhenUsed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semiHidden/>
    <w:rsid w:val="00DA53A1"/>
  </w:style>
  <w:style w:type="paragraph" w:styleId="Cabealho">
    <w:name w:val="header"/>
    <w:basedOn w:val="Normal"/>
    <w:link w:val="CabealhoChar"/>
    <w:uiPriority w:val="99"/>
    <w:semiHidden/>
    <w:pPr>
      <w:spacing w:before="0" w:after="0"/>
    </w:pPr>
  </w:style>
  <w:style w:type="character" w:customStyle="1" w:styleId="Ttulo1Char">
    <w:name w:val="Título 1 Char"/>
    <w:basedOn w:val="Fontepargpadro"/>
    <w:link w:val="Ttulo1"/>
    <w:uiPriority w:val="9"/>
    <w:semiHidden/>
    <w:rsid w:val="00DA53A1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Ttulo4Char">
    <w:name w:val="Título 4 Char"/>
    <w:basedOn w:val="Fontepargpadro"/>
    <w:link w:val="Ttulo4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Ttulo5Char">
    <w:name w:val="Título 5 Char"/>
    <w:basedOn w:val="Fontepargpadro"/>
    <w:link w:val="Ttulo5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dereoHTML">
    <w:name w:val="HTML Address"/>
    <w:basedOn w:val="Normal"/>
    <w:link w:val="EndereoHTMLChar"/>
    <w:semiHidden/>
    <w:unhideWhenUsed/>
    <w:rPr>
      <w:i/>
      <w:iCs/>
    </w:rPr>
  </w:style>
  <w:style w:type="character" w:customStyle="1" w:styleId="EndereoHTMLChar">
    <w:name w:val="Endereço HTML Char"/>
    <w:basedOn w:val="Fontepargpadro"/>
    <w:link w:val="EndereoHTML"/>
    <w:semiHidden/>
    <w:rPr>
      <w:i/>
      <w:iCs/>
      <w:sz w:val="20"/>
    </w:rPr>
  </w:style>
  <w:style w:type="paragraph" w:styleId="Pr-formataoHTML">
    <w:name w:val="HTML Preformatted"/>
    <w:basedOn w:val="Normal"/>
    <w:link w:val="Pr-formataoHTMLChar"/>
    <w:semiHidden/>
    <w:unhideWhenUsed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semiHidden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semiHidden/>
    <w:unhideWhenUsed/>
    <w:pPr>
      <w:ind w:left="200" w:hanging="200"/>
    </w:pPr>
  </w:style>
  <w:style w:type="paragraph" w:styleId="Remissivo2">
    <w:name w:val="index 2"/>
    <w:basedOn w:val="Normal"/>
    <w:next w:val="Normal"/>
    <w:autoRedefine/>
    <w:semiHidden/>
    <w:unhideWhenUsed/>
    <w:pPr>
      <w:ind w:left="400" w:hanging="200"/>
    </w:pPr>
  </w:style>
  <w:style w:type="paragraph" w:styleId="Remissivo3">
    <w:name w:val="index 3"/>
    <w:basedOn w:val="Normal"/>
    <w:next w:val="Normal"/>
    <w:autoRedefine/>
    <w:semiHidden/>
    <w:unhideWhenUsed/>
    <w:pPr>
      <w:ind w:left="600" w:hanging="200"/>
    </w:pPr>
  </w:style>
  <w:style w:type="paragraph" w:styleId="Remissivo4">
    <w:name w:val="index 4"/>
    <w:basedOn w:val="Normal"/>
    <w:next w:val="Normal"/>
    <w:autoRedefine/>
    <w:semiHidden/>
    <w:unhideWhenUsed/>
    <w:pPr>
      <w:ind w:left="800" w:hanging="200"/>
    </w:pPr>
  </w:style>
  <w:style w:type="paragraph" w:styleId="Remissivo5">
    <w:name w:val="index 5"/>
    <w:basedOn w:val="Normal"/>
    <w:next w:val="Normal"/>
    <w:autoRedefine/>
    <w:semiHidden/>
    <w:unhideWhenUsed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unhideWhenUsed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unhideWhenUsed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unhideWhenUsed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unhideWhenUsed/>
    <w:pPr>
      <w:ind w:left="1800" w:hanging="200"/>
    </w:pPr>
  </w:style>
  <w:style w:type="paragraph" w:styleId="Ttulodendiceremissivo">
    <w:name w:val="index heading"/>
    <w:basedOn w:val="Normal"/>
    <w:next w:val="Remissivo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semiHidden/>
    <w:unhideWhenUsed/>
    <w:pPr>
      <w:ind w:left="360" w:hanging="360"/>
      <w:contextualSpacing/>
    </w:pPr>
  </w:style>
  <w:style w:type="paragraph" w:styleId="Lista2">
    <w:name w:val="List 2"/>
    <w:basedOn w:val="Normal"/>
    <w:semiHidden/>
    <w:unhideWhenUsed/>
    <w:pPr>
      <w:ind w:left="720" w:hanging="360"/>
      <w:contextualSpacing/>
    </w:pPr>
  </w:style>
  <w:style w:type="paragraph" w:styleId="Lista3">
    <w:name w:val="List 3"/>
    <w:basedOn w:val="Normal"/>
    <w:semiHidden/>
    <w:unhideWhenUsed/>
    <w:pPr>
      <w:ind w:left="1080" w:hanging="360"/>
      <w:contextualSpacing/>
    </w:pPr>
  </w:style>
  <w:style w:type="paragraph" w:styleId="Lista4">
    <w:name w:val="List 4"/>
    <w:basedOn w:val="Normal"/>
    <w:semiHidden/>
    <w:unhideWhenUsed/>
    <w:pPr>
      <w:ind w:left="1440" w:hanging="360"/>
      <w:contextualSpacing/>
    </w:pPr>
  </w:style>
  <w:style w:type="paragraph" w:styleId="Lista5">
    <w:name w:val="List 5"/>
    <w:basedOn w:val="Normal"/>
    <w:semiHidden/>
    <w:unhideWhenUsed/>
    <w:pPr>
      <w:ind w:left="1800" w:hanging="360"/>
      <w:contextualSpacing/>
    </w:pPr>
  </w:style>
  <w:style w:type="paragraph" w:styleId="Commarcadores">
    <w:name w:val="List Bullet"/>
    <w:basedOn w:val="Normal"/>
    <w:semiHidden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semiHidden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semiHidden/>
    <w:unhideWhenUsed/>
    <w:pPr>
      <w:numPr>
        <w:numId w:val="3"/>
      </w:numPr>
      <w:contextualSpacing/>
    </w:pPr>
  </w:style>
  <w:style w:type="paragraph" w:styleId="Commarcadores4">
    <w:name w:val="List Bullet 4"/>
    <w:basedOn w:val="Normal"/>
    <w:semiHidden/>
    <w:unhideWhenUsed/>
    <w:pPr>
      <w:numPr>
        <w:numId w:val="4"/>
      </w:numPr>
      <w:contextualSpacing/>
    </w:pPr>
  </w:style>
  <w:style w:type="paragraph" w:styleId="Commarcadores5">
    <w:name w:val="List Bullet 5"/>
    <w:basedOn w:val="Normal"/>
    <w:semiHidden/>
    <w:unhideWhenUsed/>
    <w:pPr>
      <w:numPr>
        <w:numId w:val="5"/>
      </w:numPr>
      <w:contextualSpacing/>
    </w:pPr>
  </w:style>
  <w:style w:type="paragraph" w:styleId="Listadecontinuao">
    <w:name w:val="List Continue"/>
    <w:basedOn w:val="Normal"/>
    <w:semiHidden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semiHidden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semiHidden/>
    <w:unhideWhenUsed/>
    <w:pPr>
      <w:spacing w:after="120"/>
      <w:ind w:left="1080"/>
      <w:contextualSpacing/>
    </w:pPr>
  </w:style>
  <w:style w:type="paragraph" w:styleId="Listadecontinuao4">
    <w:name w:val="List Continue 4"/>
    <w:basedOn w:val="Normal"/>
    <w:semiHidden/>
    <w:unhideWhenUsed/>
    <w:pPr>
      <w:spacing w:after="120"/>
      <w:ind w:left="1440"/>
      <w:contextualSpacing/>
    </w:pPr>
  </w:style>
  <w:style w:type="paragraph" w:styleId="Listadecontinuao5">
    <w:name w:val="List Continue 5"/>
    <w:basedOn w:val="Normal"/>
    <w:semiHidden/>
    <w:unhideWhenUsed/>
    <w:pPr>
      <w:spacing w:after="120"/>
      <w:ind w:left="1800"/>
      <w:contextualSpacing/>
    </w:pPr>
  </w:style>
  <w:style w:type="paragraph" w:styleId="Numerada">
    <w:name w:val="List Number"/>
    <w:basedOn w:val="Normal"/>
    <w:semiHidden/>
    <w:unhideWhenUsed/>
    <w:pPr>
      <w:numPr>
        <w:numId w:val="6"/>
      </w:numPr>
      <w:contextualSpacing/>
    </w:pPr>
  </w:style>
  <w:style w:type="paragraph" w:styleId="Numerada2">
    <w:name w:val="List Number 2"/>
    <w:basedOn w:val="Normal"/>
    <w:semiHidden/>
    <w:unhideWhenUsed/>
    <w:pPr>
      <w:numPr>
        <w:numId w:val="7"/>
      </w:numPr>
      <w:contextualSpacing/>
    </w:pPr>
  </w:style>
  <w:style w:type="paragraph" w:styleId="Numerada3">
    <w:name w:val="List Number 3"/>
    <w:basedOn w:val="Normal"/>
    <w:semiHidden/>
    <w:unhideWhenUsed/>
    <w:pPr>
      <w:numPr>
        <w:numId w:val="8"/>
      </w:numPr>
      <w:contextualSpacing/>
    </w:pPr>
  </w:style>
  <w:style w:type="paragraph" w:styleId="Numerada4">
    <w:name w:val="List Number 4"/>
    <w:basedOn w:val="Normal"/>
    <w:semiHidden/>
    <w:unhideWhenUsed/>
    <w:pPr>
      <w:numPr>
        <w:numId w:val="9"/>
      </w:numPr>
      <w:contextualSpacing/>
    </w:pPr>
  </w:style>
  <w:style w:type="paragraph" w:styleId="Numerada5">
    <w:name w:val="List Number 5"/>
    <w:basedOn w:val="Normal"/>
    <w:semiHidden/>
    <w:unhideWhenUsed/>
    <w:pPr>
      <w:numPr>
        <w:numId w:val="10"/>
      </w:numPr>
      <w:contextualSpacing/>
    </w:pPr>
  </w:style>
  <w:style w:type="paragraph" w:styleId="Textodemacro">
    <w:name w:val="macro"/>
    <w:link w:val="TextodemacroChar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semiHidden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  <w:unhideWhenUsed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semiHidden/>
    <w:unhideWhenUsed/>
    <w:pPr>
      <w:ind w:left="720"/>
    </w:pPr>
  </w:style>
  <w:style w:type="paragraph" w:styleId="Ttulodanota">
    <w:name w:val="Note Heading"/>
    <w:basedOn w:val="Normal"/>
    <w:next w:val="Normal"/>
    <w:link w:val="TtulodanotaChar"/>
    <w:semiHidden/>
    <w:unhideWhenUsed/>
  </w:style>
  <w:style w:type="character" w:customStyle="1" w:styleId="TtulodanotaChar">
    <w:name w:val="Título da nota Char"/>
    <w:basedOn w:val="Fontepargpadro"/>
    <w:link w:val="Ttulodanota"/>
    <w:semiHidden/>
    <w:rPr>
      <w:sz w:val="20"/>
    </w:rPr>
  </w:style>
  <w:style w:type="paragraph" w:styleId="TextosemFormatao">
    <w:name w:val="Plain Text"/>
    <w:basedOn w:val="Normal"/>
    <w:link w:val="TextosemFormataoChar"/>
    <w:semiHidden/>
    <w:unhideWhenUsed/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semiHidden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semiHidden/>
    <w:unhideWhenUsed/>
  </w:style>
  <w:style w:type="character" w:customStyle="1" w:styleId="SaudaoChar">
    <w:name w:val="Saudação Char"/>
    <w:basedOn w:val="Fontepargpadro"/>
    <w:link w:val="Saudao"/>
    <w:semiHidden/>
    <w:rPr>
      <w:sz w:val="20"/>
    </w:rPr>
  </w:style>
  <w:style w:type="paragraph" w:styleId="Assinatura">
    <w:name w:val="Signature"/>
    <w:basedOn w:val="Normal"/>
    <w:link w:val="AssinaturaChar"/>
    <w:semiHidden/>
    <w:unhideWhenUsed/>
    <w:pPr>
      <w:ind w:left="4320"/>
    </w:pPr>
  </w:style>
  <w:style w:type="character" w:customStyle="1" w:styleId="AssinaturaChar">
    <w:name w:val="Assinatura Char"/>
    <w:basedOn w:val="Fontepargpadro"/>
    <w:link w:val="Assinatura"/>
    <w:semiHidden/>
    <w:rPr>
      <w:sz w:val="20"/>
    </w:rPr>
  </w:style>
  <w:style w:type="paragraph" w:styleId="ndicedeautoridades">
    <w:name w:val="table of authorities"/>
    <w:basedOn w:val="Normal"/>
    <w:next w:val="Normal"/>
    <w:semiHidden/>
    <w:unhideWhenUsed/>
    <w:pPr>
      <w:ind w:left="200" w:hanging="200"/>
    </w:pPr>
  </w:style>
  <w:style w:type="paragraph" w:styleId="ndicedeilustraes">
    <w:name w:val="table of figures"/>
    <w:basedOn w:val="Normal"/>
    <w:next w:val="Normal"/>
    <w:semiHidden/>
    <w:unhideWhenUsed/>
  </w:style>
  <w:style w:type="paragraph" w:styleId="Ttulodendicedeautoridades">
    <w:name w:val="toa heading"/>
    <w:basedOn w:val="Normal"/>
    <w:next w:val="Normal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semiHidden/>
    <w:unhideWhenUsed/>
    <w:pPr>
      <w:spacing w:after="100"/>
    </w:pPr>
  </w:style>
  <w:style w:type="paragraph" w:styleId="Sumrio2">
    <w:name w:val="toc 2"/>
    <w:basedOn w:val="Normal"/>
    <w:next w:val="Normal"/>
    <w:autoRedefine/>
    <w:semiHidden/>
    <w:unhideWhenUsed/>
    <w:pPr>
      <w:spacing w:after="100"/>
      <w:ind w:left="200"/>
    </w:pPr>
  </w:style>
  <w:style w:type="paragraph" w:styleId="Sumrio3">
    <w:name w:val="toc 3"/>
    <w:basedOn w:val="Normal"/>
    <w:next w:val="Normal"/>
    <w:autoRedefine/>
    <w:semiHidden/>
    <w:unhideWhenUsed/>
    <w:pPr>
      <w:spacing w:after="100"/>
      <w:ind w:left="400"/>
    </w:pPr>
  </w:style>
  <w:style w:type="paragraph" w:styleId="Sumrio4">
    <w:name w:val="toc 4"/>
    <w:basedOn w:val="Normal"/>
    <w:next w:val="Normal"/>
    <w:autoRedefine/>
    <w:semiHidden/>
    <w:unhideWhenUsed/>
    <w:pPr>
      <w:spacing w:after="100"/>
      <w:ind w:left="600"/>
    </w:pPr>
  </w:style>
  <w:style w:type="paragraph" w:styleId="Sumrio5">
    <w:name w:val="toc 5"/>
    <w:basedOn w:val="Normal"/>
    <w:next w:val="Normal"/>
    <w:autoRedefine/>
    <w:semiHidden/>
    <w:unhideWhenUsed/>
    <w:pPr>
      <w:spacing w:after="100"/>
      <w:ind w:left="800"/>
    </w:pPr>
  </w:style>
  <w:style w:type="paragraph" w:styleId="Sumrio6">
    <w:name w:val="toc 6"/>
    <w:basedOn w:val="Normal"/>
    <w:next w:val="Normal"/>
    <w:autoRedefine/>
    <w:semiHidden/>
    <w:unhideWhenUsed/>
    <w:pPr>
      <w:spacing w:after="100"/>
      <w:ind w:left="1000"/>
    </w:pPr>
  </w:style>
  <w:style w:type="paragraph" w:styleId="Sumrio7">
    <w:name w:val="toc 7"/>
    <w:basedOn w:val="Normal"/>
    <w:next w:val="Normal"/>
    <w:autoRedefine/>
    <w:semiHidden/>
    <w:unhideWhenUsed/>
    <w:pPr>
      <w:spacing w:after="100"/>
      <w:ind w:left="1200"/>
    </w:pPr>
  </w:style>
  <w:style w:type="paragraph" w:styleId="Sumrio8">
    <w:name w:val="toc 8"/>
    <w:basedOn w:val="Normal"/>
    <w:next w:val="Normal"/>
    <w:autoRedefine/>
    <w:semiHidden/>
    <w:unhideWhenUsed/>
    <w:pPr>
      <w:spacing w:after="100"/>
      <w:ind w:left="1400"/>
    </w:pPr>
  </w:style>
  <w:style w:type="paragraph" w:styleId="Sumrio9">
    <w:name w:val="toc 9"/>
    <w:basedOn w:val="Normal"/>
    <w:next w:val="Normal"/>
    <w:autoRedefine/>
    <w:semiHidden/>
    <w:unhideWhenUsed/>
    <w:pPr>
      <w:spacing w:after="100"/>
      <w:ind w:left="1600"/>
    </w:pPr>
  </w:style>
  <w:style w:type="paragraph" w:styleId="CabealhodoSumrio">
    <w:name w:val="TOC Heading"/>
    <w:basedOn w:val="Ttulo1"/>
    <w:next w:val="Normal"/>
    <w:semiHidden/>
    <w:unhideWhenUsed/>
    <w:qFormat/>
    <w:pPr>
      <w:outlineLvl w:val="9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A53A1"/>
  </w:style>
  <w:style w:type="table" w:styleId="TabeladeGrade1Clara-nfase2">
    <w:name w:val="Grid Table 1 Light Accent 2"/>
    <w:basedOn w:val="Tabelanormal"/>
    <w:uiPriority w:val="46"/>
    <w:rsid w:val="00AB29F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95E00" w:themeFill="accent1" w:themeFillShade="80"/>
      </w:tcPr>
    </w:tblStylePr>
    <w:tblStylePr w:type="lastRow">
      <w:rPr>
        <w:b/>
        <w:bCs/>
      </w:rPr>
      <w:tblPr/>
      <w:tcPr>
        <w:tcBorders>
          <w:top w:val="double" w:sz="2" w:space="0" w:color="E7BB7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59"/>
    <w:rsid w:val="00AB29F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"/>
    <w:semiHidden/>
    <w:rsid w:val="00F27F58"/>
    <w:rPr>
      <w:color w:val="808080"/>
    </w:rPr>
  </w:style>
  <w:style w:type="paragraph" w:styleId="PargrafodaLista">
    <w:name w:val="List Paragraph"/>
    <w:basedOn w:val="Normal"/>
    <w:uiPriority w:val="34"/>
    <w:unhideWhenUsed/>
    <w:qFormat/>
    <w:rsid w:val="00153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entys\AppData\Local\Microsoft\Office\16.0\DTS\pt-BR%7b90892EE4-78E8-4E24-850C-EA0CBDB2D736%7d\%7b9BFD7CB9-755A-43B4-94C1-C6777F4EC276%7dtf1638293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DAA74546D4E5B8D9A4829133A19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702FC-4597-460A-B945-92DDA0E511BA}"/>
      </w:docPartPr>
      <w:docPartBody>
        <w:p w:rsidR="00000000" w:rsidRDefault="00000000">
          <w:pPr>
            <w:pStyle w:val="DEFDAA74546D4E5B8D9A4829133A19E1"/>
          </w:pPr>
          <w:r w:rsidRPr="000B78AE">
            <w:rPr>
              <w:lang w:bidi="pt-BR"/>
            </w:rPr>
            <w:t>Domingo</w:t>
          </w:r>
        </w:p>
      </w:docPartBody>
    </w:docPart>
    <w:docPart>
      <w:docPartPr>
        <w:name w:val="116EE439DBD54481A310083C9AFA96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911762-D1C9-48E5-96C4-38C72AD51EB6}"/>
      </w:docPartPr>
      <w:docPartBody>
        <w:p w:rsidR="00000000" w:rsidRDefault="00000000">
          <w:pPr>
            <w:pStyle w:val="116EE439DBD54481A310083C9AFA9667"/>
          </w:pPr>
          <w:r w:rsidRPr="000B78AE">
            <w:rPr>
              <w:lang w:bidi="pt-BR"/>
            </w:rPr>
            <w:t>Segunda-feira</w:t>
          </w:r>
        </w:p>
      </w:docPartBody>
    </w:docPart>
    <w:docPart>
      <w:docPartPr>
        <w:name w:val="062991DB251A414DBB8B679B0E78BB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602D2A-5624-4F23-A290-759D72358B76}"/>
      </w:docPartPr>
      <w:docPartBody>
        <w:p w:rsidR="00000000" w:rsidRDefault="00000000">
          <w:pPr>
            <w:pStyle w:val="062991DB251A414DBB8B679B0E78BB24"/>
          </w:pPr>
          <w:r w:rsidRPr="000B78AE">
            <w:rPr>
              <w:lang w:bidi="pt-BR"/>
            </w:rPr>
            <w:t>Terça-feira</w:t>
          </w:r>
        </w:p>
      </w:docPartBody>
    </w:docPart>
    <w:docPart>
      <w:docPartPr>
        <w:name w:val="EA90A08957CC41A4B22C43AC607BD3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0CAA5C-1B8A-44F4-B76A-F1CDDD792C71}"/>
      </w:docPartPr>
      <w:docPartBody>
        <w:p w:rsidR="00000000" w:rsidRDefault="00000000">
          <w:pPr>
            <w:pStyle w:val="EA90A08957CC41A4B22C43AC607BD384"/>
          </w:pPr>
          <w:r w:rsidRPr="000B78AE">
            <w:rPr>
              <w:lang w:bidi="pt-BR"/>
            </w:rPr>
            <w:t>Quarta-feira</w:t>
          </w:r>
        </w:p>
      </w:docPartBody>
    </w:docPart>
    <w:docPart>
      <w:docPartPr>
        <w:name w:val="D32DD6242CA0406ABF7C42F552C60F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30FD01-3381-4CDF-A5DF-6836D4A10955}"/>
      </w:docPartPr>
      <w:docPartBody>
        <w:p w:rsidR="00000000" w:rsidRDefault="00000000">
          <w:pPr>
            <w:pStyle w:val="D32DD6242CA0406ABF7C42F552C60F07"/>
          </w:pPr>
          <w:r w:rsidRPr="000B78AE">
            <w:rPr>
              <w:lang w:bidi="pt-BR"/>
            </w:rPr>
            <w:t>Quinta-feira</w:t>
          </w:r>
        </w:p>
      </w:docPartBody>
    </w:docPart>
    <w:docPart>
      <w:docPartPr>
        <w:name w:val="BD193F2AC0174F7986FFB1AF77A478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8729ED-435F-4C85-96B3-4E45C24568B4}"/>
      </w:docPartPr>
      <w:docPartBody>
        <w:p w:rsidR="00000000" w:rsidRDefault="00000000">
          <w:pPr>
            <w:pStyle w:val="BD193F2AC0174F7986FFB1AF77A478B7"/>
          </w:pPr>
          <w:r w:rsidRPr="000B78AE">
            <w:rPr>
              <w:lang w:bidi="pt-BR"/>
            </w:rPr>
            <w:t>Sexta-feira</w:t>
          </w:r>
        </w:p>
      </w:docPartBody>
    </w:docPart>
    <w:docPart>
      <w:docPartPr>
        <w:name w:val="ED03A2D542DF4480B7D950C4A10BCE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5B2428-EFCB-4EA7-88D6-AC3D86E5C5C4}"/>
      </w:docPartPr>
      <w:docPartBody>
        <w:p w:rsidR="00000000" w:rsidRDefault="00000000">
          <w:pPr>
            <w:pStyle w:val="ED03A2D542DF4480B7D950C4A10BCE2A"/>
          </w:pPr>
          <w:r w:rsidRPr="000B78AE">
            <w:rPr>
              <w:lang w:bidi="pt-BR"/>
            </w:rPr>
            <w:t>Sábado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59"/>
    <w:rsid w:val="00071559"/>
    <w:rsid w:val="00936032"/>
    <w:rsid w:val="00A8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2572B61B9174D8CAEAC423C0DDD9304">
    <w:name w:val="A2572B61B9174D8CAEAC423C0DDD9304"/>
  </w:style>
  <w:style w:type="paragraph" w:customStyle="1" w:styleId="C5D50E1643044BBD82A94CB884040C5B">
    <w:name w:val="C5D50E1643044BBD82A94CB884040C5B"/>
  </w:style>
  <w:style w:type="paragraph" w:customStyle="1" w:styleId="A2815340762D4364BE63356E027A9CA3">
    <w:name w:val="A2815340762D4364BE63356E027A9CA3"/>
  </w:style>
  <w:style w:type="paragraph" w:customStyle="1" w:styleId="E771395CAAE242C084A005835050FA12">
    <w:name w:val="E771395CAAE242C084A005835050FA12"/>
  </w:style>
  <w:style w:type="paragraph" w:customStyle="1" w:styleId="D944BB5635574095B39160592F72987D">
    <w:name w:val="D944BB5635574095B39160592F72987D"/>
  </w:style>
  <w:style w:type="paragraph" w:customStyle="1" w:styleId="70E78027940A4B2A82150F3A5AB494BE">
    <w:name w:val="70E78027940A4B2A82150F3A5AB494BE"/>
  </w:style>
  <w:style w:type="paragraph" w:customStyle="1" w:styleId="C5EC75CA3986403F80442A909A0AFE72">
    <w:name w:val="C5EC75CA3986403F80442A909A0AFE72"/>
  </w:style>
  <w:style w:type="paragraph" w:customStyle="1" w:styleId="3A22047D6A1F4FF1BDEF32A8F76C3879">
    <w:name w:val="3A22047D6A1F4FF1BDEF32A8F76C3879"/>
  </w:style>
  <w:style w:type="paragraph" w:customStyle="1" w:styleId="0B4781165D0D4E3E98578D4972FE798B">
    <w:name w:val="0B4781165D0D4E3E98578D4972FE798B"/>
  </w:style>
  <w:style w:type="paragraph" w:customStyle="1" w:styleId="191AC1DD2E4D492FB9507B60937B8E5B">
    <w:name w:val="191AC1DD2E4D492FB9507B60937B8E5B"/>
  </w:style>
  <w:style w:type="paragraph" w:customStyle="1" w:styleId="6E8EE514C43940C983D8A90653641DF2">
    <w:name w:val="6E8EE514C43940C983D8A90653641DF2"/>
  </w:style>
  <w:style w:type="paragraph" w:customStyle="1" w:styleId="D1B6F79E97C14A3B9AEE00EC75EE43DA">
    <w:name w:val="D1B6F79E97C14A3B9AEE00EC75EE43DA"/>
  </w:style>
  <w:style w:type="paragraph" w:customStyle="1" w:styleId="58312666BC1249D283229D923C884E04">
    <w:name w:val="58312666BC1249D283229D923C884E04"/>
  </w:style>
  <w:style w:type="paragraph" w:customStyle="1" w:styleId="E87376D8F06C442D81CE4BECAEF28D6E">
    <w:name w:val="E87376D8F06C442D81CE4BECAEF28D6E"/>
  </w:style>
  <w:style w:type="paragraph" w:customStyle="1" w:styleId="DEFDAA74546D4E5B8D9A4829133A19E1">
    <w:name w:val="DEFDAA74546D4E5B8D9A4829133A19E1"/>
  </w:style>
  <w:style w:type="paragraph" w:customStyle="1" w:styleId="116EE439DBD54481A310083C9AFA9667">
    <w:name w:val="116EE439DBD54481A310083C9AFA9667"/>
  </w:style>
  <w:style w:type="paragraph" w:customStyle="1" w:styleId="062991DB251A414DBB8B679B0E78BB24">
    <w:name w:val="062991DB251A414DBB8B679B0E78BB24"/>
  </w:style>
  <w:style w:type="paragraph" w:customStyle="1" w:styleId="EA90A08957CC41A4B22C43AC607BD384">
    <w:name w:val="EA90A08957CC41A4B22C43AC607BD384"/>
  </w:style>
  <w:style w:type="paragraph" w:customStyle="1" w:styleId="D32DD6242CA0406ABF7C42F552C60F07">
    <w:name w:val="D32DD6242CA0406ABF7C42F552C60F07"/>
  </w:style>
  <w:style w:type="paragraph" w:customStyle="1" w:styleId="BD193F2AC0174F7986FFB1AF77A478B7">
    <w:name w:val="BD193F2AC0174F7986FFB1AF77A478B7"/>
  </w:style>
  <w:style w:type="paragraph" w:customStyle="1" w:styleId="ED03A2D542DF4480B7D950C4A10BCE2A">
    <w:name w:val="ED03A2D542DF4480B7D950C4A10BCE2A"/>
  </w:style>
  <w:style w:type="paragraph" w:customStyle="1" w:styleId="F87383A6EBF24EC59A15D729B88C0F29">
    <w:name w:val="F87383A6EBF24EC59A15D729B88C0F29"/>
  </w:style>
  <w:style w:type="paragraph" w:customStyle="1" w:styleId="D1293B3DF3DA41288895F3644A389531">
    <w:name w:val="D1293B3DF3DA41288895F3644A389531"/>
  </w:style>
  <w:style w:type="paragraph" w:customStyle="1" w:styleId="EC37DD6B7DAB4C8CBBB8CB703D1B3F2A">
    <w:name w:val="EC37DD6B7DAB4C8CBBB8CB703D1B3F2A"/>
  </w:style>
  <w:style w:type="paragraph" w:customStyle="1" w:styleId="21112F6DA1004713BFEE4B9B69A3B48D">
    <w:name w:val="21112F6DA1004713BFEE4B9B69A3B48D"/>
  </w:style>
  <w:style w:type="paragraph" w:customStyle="1" w:styleId="B6EC42DB91E54EA2967AE835E503412E">
    <w:name w:val="B6EC42DB91E54EA2967AE835E503412E"/>
  </w:style>
  <w:style w:type="paragraph" w:customStyle="1" w:styleId="D62ACB25C75A4F27B0067DA0476B5B51">
    <w:name w:val="D62ACB25C75A4F27B0067DA0476B5B51"/>
  </w:style>
  <w:style w:type="paragraph" w:customStyle="1" w:styleId="DFF5767FD2684EBEBE5457B8C09654AC">
    <w:name w:val="DFF5767FD2684EBEBE5457B8C09654AC"/>
  </w:style>
  <w:style w:type="paragraph" w:customStyle="1" w:styleId="4E2AC9EDD0FC43A2950E11888C3C4068">
    <w:name w:val="4E2AC9EDD0FC43A2950E11888C3C4068"/>
  </w:style>
  <w:style w:type="paragraph" w:customStyle="1" w:styleId="712497B7F7BF41958A40E54B20BB6EFA">
    <w:name w:val="712497B7F7BF41958A40E54B20BB6EFA"/>
  </w:style>
  <w:style w:type="paragraph" w:customStyle="1" w:styleId="4FBDE1B30C824228851F216CB0802E4D">
    <w:name w:val="4FBDE1B30C824228851F216CB0802E4D"/>
  </w:style>
  <w:style w:type="paragraph" w:customStyle="1" w:styleId="D373D975BA9E49BCAD208FF728FD840C">
    <w:name w:val="D373D975BA9E49BCAD208FF728FD840C"/>
  </w:style>
  <w:style w:type="paragraph" w:customStyle="1" w:styleId="5439CBFABE8F4DE7A94A88879F5C10D0">
    <w:name w:val="5439CBFABE8F4DE7A94A88879F5C10D0"/>
  </w:style>
  <w:style w:type="paragraph" w:customStyle="1" w:styleId="9492B149E007441C9D5E5492AD31A145">
    <w:name w:val="9492B149E007441C9D5E5492AD31A145"/>
  </w:style>
  <w:style w:type="paragraph" w:customStyle="1" w:styleId="CE361742FD034C0A9E6B5F02BAB114E7">
    <w:name w:val="CE361742FD034C0A9E6B5F02BAB114E7"/>
  </w:style>
  <w:style w:type="paragraph" w:customStyle="1" w:styleId="5206BDEABB5B44CBAF1848B6AF9F7468">
    <w:name w:val="5206BDEABB5B44CBAF1848B6AF9F7468"/>
  </w:style>
  <w:style w:type="paragraph" w:customStyle="1" w:styleId="E1E4A327FA9C419E982172DA830AFF3F">
    <w:name w:val="E1E4A327FA9C419E982172DA830AFF3F"/>
  </w:style>
  <w:style w:type="paragraph" w:customStyle="1" w:styleId="D4427943559A49F1AE263B4B19E7988C">
    <w:name w:val="D4427943559A49F1AE263B4B19E7988C"/>
  </w:style>
  <w:style w:type="paragraph" w:customStyle="1" w:styleId="86323CEF60994A0A97305F40041816F8">
    <w:name w:val="86323CEF60994A0A97305F40041816F8"/>
  </w:style>
  <w:style w:type="paragraph" w:customStyle="1" w:styleId="A417A8CEA0434A5E861734C40B7F3117">
    <w:name w:val="A417A8CEA0434A5E861734C40B7F3117"/>
  </w:style>
  <w:style w:type="paragraph" w:customStyle="1" w:styleId="2C2E02C2E7104B8198513194BA605C2C">
    <w:name w:val="2C2E02C2E7104B8198513194BA605C2C"/>
  </w:style>
  <w:style w:type="paragraph" w:customStyle="1" w:styleId="3E980ACDBE2448A1A6C40F9C3D387778">
    <w:name w:val="3E980ACDBE2448A1A6C40F9C3D387778"/>
  </w:style>
  <w:style w:type="paragraph" w:customStyle="1" w:styleId="58C9EF9BDDAD4A139BF6B1F8B53B8C48">
    <w:name w:val="58C9EF9BDDAD4A139BF6B1F8B53B8C48"/>
  </w:style>
  <w:style w:type="paragraph" w:customStyle="1" w:styleId="CCE4DA5F84F441E0A7FD1319BFD2EAF8">
    <w:name w:val="CCE4DA5F84F441E0A7FD1319BFD2EAF8"/>
  </w:style>
  <w:style w:type="paragraph" w:customStyle="1" w:styleId="6BC035BFEA074508AEC2EB4CB720C774">
    <w:name w:val="6BC035BFEA074508AEC2EB4CB720C774"/>
  </w:style>
  <w:style w:type="paragraph" w:customStyle="1" w:styleId="5FDFC2B0ED6F4B938B355EC5EBF17C63">
    <w:name w:val="5FDFC2B0ED6F4B938B355EC5EBF17C63"/>
  </w:style>
  <w:style w:type="paragraph" w:customStyle="1" w:styleId="B6601D3FC6DA45D6BF6F68AA8F6E32E3">
    <w:name w:val="B6601D3FC6DA45D6BF6F68AA8F6E32E3"/>
  </w:style>
  <w:style w:type="paragraph" w:customStyle="1" w:styleId="C85CF8C8E8EE47A0A5E3AC691C95DF10">
    <w:name w:val="C85CF8C8E8EE47A0A5E3AC691C95DF10"/>
  </w:style>
  <w:style w:type="paragraph" w:customStyle="1" w:styleId="FB16949EAD9E4164948F9F164105CCC9">
    <w:name w:val="FB16949EAD9E4164948F9F164105CCC9"/>
  </w:style>
  <w:style w:type="paragraph" w:customStyle="1" w:styleId="B67FFD61521745D0904340802551F51C">
    <w:name w:val="B67FFD61521745D0904340802551F51C"/>
  </w:style>
  <w:style w:type="paragraph" w:customStyle="1" w:styleId="46A9F6B9D04940CBBCE1613F91F625AC">
    <w:name w:val="46A9F6B9D04940CBBCE1613F91F625AC"/>
  </w:style>
  <w:style w:type="paragraph" w:customStyle="1" w:styleId="A28605F94D9240E68380DF4F36C1B311">
    <w:name w:val="A28605F94D9240E68380DF4F36C1B311"/>
  </w:style>
  <w:style w:type="paragraph" w:customStyle="1" w:styleId="A84A65BE3DF048659BE8E361FFE34B21">
    <w:name w:val="A84A65BE3DF048659BE8E361FFE34B21"/>
  </w:style>
  <w:style w:type="paragraph" w:customStyle="1" w:styleId="7420E6BC9B044466AB6E2B3E162F1FC6">
    <w:name w:val="7420E6BC9B044466AB6E2B3E162F1FC6"/>
  </w:style>
  <w:style w:type="paragraph" w:customStyle="1" w:styleId="3EEF6C6BB7384A87BF81AA31A3E77299">
    <w:name w:val="3EEF6C6BB7384A87BF81AA31A3E77299"/>
  </w:style>
  <w:style w:type="paragraph" w:customStyle="1" w:styleId="BA24A28130FE4883AFDD74ADB77E39A7">
    <w:name w:val="BA24A28130FE4883AFDD74ADB77E39A7"/>
  </w:style>
  <w:style w:type="paragraph" w:customStyle="1" w:styleId="F1B6FCF5AB7E49778352F1238008F981">
    <w:name w:val="F1B6FCF5AB7E49778352F1238008F981"/>
  </w:style>
  <w:style w:type="paragraph" w:customStyle="1" w:styleId="0BD73DECB75741C0B1C042D46B881462">
    <w:name w:val="0BD73DECB75741C0B1C042D46B881462"/>
  </w:style>
  <w:style w:type="paragraph" w:customStyle="1" w:styleId="A15B61A230AC4C56A501824FC61EA14A">
    <w:name w:val="A15B61A230AC4C56A501824FC61EA14A"/>
  </w:style>
  <w:style w:type="paragraph" w:customStyle="1" w:styleId="54B45B23FA454A3C820DDAD21178148D">
    <w:name w:val="54B45B23FA454A3C820DDAD21178148D"/>
  </w:style>
  <w:style w:type="paragraph" w:customStyle="1" w:styleId="E6B8FCD0043446ABAC24A3968C4CE332">
    <w:name w:val="E6B8FCD0043446ABAC24A3968C4CE332"/>
  </w:style>
  <w:style w:type="paragraph" w:customStyle="1" w:styleId="C0C1625C6A31446FB4234635A7EE3A6E">
    <w:name w:val="C0C1625C6A31446FB4234635A7EE3A6E"/>
  </w:style>
  <w:style w:type="paragraph" w:customStyle="1" w:styleId="A2A4389670EB48A5B3A1D6FDCE0C3E05">
    <w:name w:val="A2A4389670EB48A5B3A1D6FDCE0C3E05"/>
  </w:style>
  <w:style w:type="paragraph" w:customStyle="1" w:styleId="7D4306B16A2140E99B0147B44F29EEB4">
    <w:name w:val="7D4306B16A2140E99B0147B44F29EEB4"/>
  </w:style>
  <w:style w:type="paragraph" w:customStyle="1" w:styleId="98E49A2F36304D00B2A2B9C322DC7297">
    <w:name w:val="98E49A2F36304D00B2A2B9C322DC7297"/>
  </w:style>
  <w:style w:type="paragraph" w:customStyle="1" w:styleId="5F456157A4564DD3B5C76CD2C9B9BF78">
    <w:name w:val="5F456157A4564DD3B5C76CD2C9B9BF78"/>
  </w:style>
  <w:style w:type="paragraph" w:customStyle="1" w:styleId="AE02CDD9E42A434A9C7A6398F028172F">
    <w:name w:val="AE02CDD9E42A434A9C7A6398F028172F"/>
  </w:style>
  <w:style w:type="paragraph" w:customStyle="1" w:styleId="3EEF588835EB456C82297B5A5147F062">
    <w:name w:val="3EEF588835EB456C82297B5A5147F062"/>
  </w:style>
  <w:style w:type="paragraph" w:customStyle="1" w:styleId="50CE6E95ECB74303A384F5EC731BBE5E">
    <w:name w:val="50CE6E95ECB74303A384F5EC731BBE5E"/>
  </w:style>
  <w:style w:type="paragraph" w:customStyle="1" w:styleId="0EC0180CCEFC47D8BF1933BEC1E1D6AE">
    <w:name w:val="0EC0180CCEFC47D8BF1933BEC1E1D6AE"/>
  </w:style>
  <w:style w:type="paragraph" w:customStyle="1" w:styleId="8994D45C212C4A38B5576F7232B85F3F">
    <w:name w:val="8994D45C212C4A38B5576F7232B85F3F"/>
  </w:style>
  <w:style w:type="paragraph" w:customStyle="1" w:styleId="FF2294822EB04CE3A3FABD351D209504">
    <w:name w:val="FF2294822EB04CE3A3FABD351D209504"/>
  </w:style>
  <w:style w:type="paragraph" w:customStyle="1" w:styleId="F6FAE0C38564455FA2F86AFB206EBBA9">
    <w:name w:val="F6FAE0C38564455FA2F86AFB206EBBA9"/>
  </w:style>
  <w:style w:type="paragraph" w:customStyle="1" w:styleId="4B44AE7B4100478EB35312F67FA8E90D">
    <w:name w:val="4B44AE7B4100478EB35312F67FA8E90D"/>
  </w:style>
  <w:style w:type="paragraph" w:customStyle="1" w:styleId="FC4B97C29F7A46259221CD82CE54AF1A">
    <w:name w:val="FC4B97C29F7A46259221CD82CE54AF1A"/>
  </w:style>
  <w:style w:type="paragraph" w:customStyle="1" w:styleId="C2CCF26014DD47F79F5D6C6BCFE39006">
    <w:name w:val="C2CCF26014DD47F79F5D6C6BCFE39006"/>
  </w:style>
  <w:style w:type="paragraph" w:customStyle="1" w:styleId="6BC7CB24C6B844A8A15B21C604B7D166">
    <w:name w:val="6BC7CB24C6B844A8A15B21C604B7D166"/>
  </w:style>
  <w:style w:type="paragraph" w:customStyle="1" w:styleId="437C976E77674922AE13696DD2A65529">
    <w:name w:val="437C976E77674922AE13696DD2A65529"/>
  </w:style>
  <w:style w:type="paragraph" w:customStyle="1" w:styleId="52015FA8C14D4B80AA8E7C1832E8C08E">
    <w:name w:val="52015FA8C14D4B80AA8E7C1832E8C08E"/>
  </w:style>
  <w:style w:type="paragraph" w:customStyle="1" w:styleId="F734368131B640B98C7B401DA12E59DA">
    <w:name w:val="F734368131B640B98C7B401DA12E59DA"/>
  </w:style>
  <w:style w:type="paragraph" w:customStyle="1" w:styleId="97C0F1A7B0554B048AB159457B3207CA">
    <w:name w:val="97C0F1A7B0554B048AB159457B3207CA"/>
  </w:style>
  <w:style w:type="paragraph" w:customStyle="1" w:styleId="EC6A6BF0FDB74420AB8FF26D092F922F">
    <w:name w:val="EC6A6BF0FDB74420AB8FF26D092F922F"/>
  </w:style>
  <w:style w:type="paragraph" w:customStyle="1" w:styleId="7E1A68B8CCF845DE92B788C8AB5FC362">
    <w:name w:val="7E1A68B8CCF845DE92B788C8AB5FC362"/>
  </w:style>
  <w:style w:type="paragraph" w:customStyle="1" w:styleId="AD7109D606AE471AA954368F73002005">
    <w:name w:val="AD7109D606AE471AA954368F730020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anner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Banner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C47911-DB01-4915-A698-7941E0731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CFF6A-267A-4522-865C-F0FEA2607DC9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454F3B9-2410-4241-9EA2-B56E049CAE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69B944-D97C-46DF-BA41-783925204F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{9BFD7CB9-755A-43B4-94C1-C6777F4EC276}tf16382936_win32.dotx</Template>
  <TotalTime>21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</dc:creator>
  <cp:keywords/>
  <dc:description/>
  <cp:lastModifiedBy>Prentys Assis</cp:lastModifiedBy>
  <cp:revision>18</cp:revision>
  <dcterms:created xsi:type="dcterms:W3CDTF">2025-02-27T17:46:00Z</dcterms:created>
  <dcterms:modified xsi:type="dcterms:W3CDTF">2025-02-27T18:08:00Z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